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214272" w:rsidRDefault="00214272" w:rsidP="009D4BDB">
      <w:pPr>
        <w:pStyle w:val="me"/>
        <w:ind w:firstLine="420"/>
      </w:pP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3037C1" w:rsidRDefault="001465F9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（待</w:t>
      </w:r>
      <w:r>
        <w:t>画流程图</w:t>
      </w:r>
      <w:bookmarkStart w:id="0" w:name="_GoBack"/>
      <w:bookmarkEnd w:id="0"/>
      <w:r>
        <w:t>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  <w:rPr>
                <w:rFonts w:hint="eastAsia"/>
              </w:rPr>
            </w:pPr>
            <w:r>
              <w:t>}</w:t>
            </w:r>
          </w:p>
        </w:tc>
      </w:tr>
    </w:tbl>
    <w:p w:rsidR="009851C2" w:rsidRPr="009851C2" w:rsidRDefault="009851C2" w:rsidP="009D4BDB">
      <w:pPr>
        <w:pStyle w:val="me"/>
        <w:ind w:firstLine="420"/>
        <w:rPr>
          <w:rFonts w:hint="eastAsia"/>
        </w:rPr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lastRenderedPageBreak/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lastRenderedPageBreak/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lastRenderedPageBreak/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lastRenderedPageBreak/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lastRenderedPageBreak/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0" o:title=""/>
          </v:shape>
          <o:OLEObject Type="Embed" ProgID="Visio.Drawing.15" ShapeID="_x0000_i1025" DrawAspect="Content" ObjectID="_1477659727" r:id="rId31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lastRenderedPageBreak/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23DD" w:rsidRDefault="001A23DD" w:rsidP="008415FB">
      <w:r>
        <w:separator/>
      </w:r>
    </w:p>
  </w:endnote>
  <w:endnote w:type="continuationSeparator" w:id="0">
    <w:p w:rsidR="001A23DD" w:rsidRDefault="001A23DD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23DD" w:rsidRDefault="001A23DD" w:rsidP="008415FB">
      <w:r>
        <w:separator/>
      </w:r>
    </w:p>
  </w:footnote>
  <w:footnote w:type="continuationSeparator" w:id="0">
    <w:p w:rsidR="001A23DD" w:rsidRDefault="001A23DD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23DD"/>
    <w:rsid w:val="001A4FD0"/>
    <w:rsid w:val="001A7C73"/>
    <w:rsid w:val="001B0255"/>
    <w:rsid w:val="001B573A"/>
    <w:rsid w:val="001C157F"/>
    <w:rsid w:val="001C18CC"/>
    <w:rsid w:val="001C341E"/>
    <w:rsid w:val="001D01FE"/>
    <w:rsid w:val="001D1C5E"/>
    <w:rsid w:val="001E0197"/>
    <w:rsid w:val="001E417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5467"/>
    <w:rsid w:val="002356D8"/>
    <w:rsid w:val="00240922"/>
    <w:rsid w:val="002431F7"/>
    <w:rsid w:val="002465BD"/>
    <w:rsid w:val="0025242D"/>
    <w:rsid w:val="00253400"/>
    <w:rsid w:val="00255457"/>
    <w:rsid w:val="00260808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6A0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C296C"/>
    <w:rsid w:val="007C38D6"/>
    <w:rsid w:val="007C4425"/>
    <w:rsid w:val="007D3196"/>
    <w:rsid w:val="007D4039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6547"/>
    <w:rsid w:val="008E7161"/>
    <w:rsid w:val="008F40FE"/>
    <w:rsid w:val="008F64F5"/>
    <w:rsid w:val="009008BC"/>
    <w:rsid w:val="0090766F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A29"/>
    <w:rsid w:val="00B91688"/>
    <w:rsid w:val="00BA04CD"/>
    <w:rsid w:val="00BA343B"/>
    <w:rsid w:val="00BA4CCA"/>
    <w:rsid w:val="00BA5EE9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E072D"/>
    <w:rsid w:val="00D056A5"/>
    <w:rsid w:val="00D17340"/>
    <w:rsid w:val="00D24486"/>
    <w:rsid w:val="00D25560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577A"/>
    <w:rsid w:val="00DE08EA"/>
    <w:rsid w:val="00DE7B37"/>
    <w:rsid w:val="00DF14D5"/>
    <w:rsid w:val="00DF4197"/>
    <w:rsid w:val="00DF6913"/>
    <w:rsid w:val="00E010D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package" Target="embeddings/Microsoft_Visio___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1A760B-C74D-4008-BECA-3FAE3599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15</Pages>
  <Words>601</Words>
  <Characters>3427</Characters>
  <Application>Microsoft Office Word</Application>
  <DocSecurity>0</DocSecurity>
  <Lines>28</Lines>
  <Paragraphs>8</Paragraphs>
  <ScaleCrop>false</ScaleCrop>
  <LinksUpToDate>false</LinksUpToDate>
  <CharactersWithSpaces>4020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2014-11-16T08:16:00Z</dcterms:modified>
</cp:coreProperties>
</file>