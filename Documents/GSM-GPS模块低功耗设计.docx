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CD66B7" w:rsidP="00CD66B7">
      <w:pPr>
        <w:pStyle w:val="3"/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2B723E" w:rsidRDefault="00D31649" w:rsidP="00D31649">
      <w:pPr>
        <w:pStyle w:val="2"/>
      </w:pPr>
      <w:r>
        <w:rPr>
          <w:rFonts w:hint="eastAsia"/>
        </w:rPr>
        <w:t>工厂测试</w:t>
      </w:r>
    </w:p>
    <w:p w:rsidR="00CD66B7" w:rsidRDefault="009816DC" w:rsidP="009D4BDB">
      <w:pPr>
        <w:pStyle w:val="me"/>
        <w:ind w:firstLine="420"/>
      </w:pPr>
      <w:r>
        <w:rPr>
          <w:rFonts w:hint="eastAsia"/>
        </w:rPr>
        <w:t>模块向测试服务器发送</w:t>
      </w:r>
      <w:r w:rsidR="004A6E5C">
        <w:rPr>
          <w:rFonts w:hint="eastAsia"/>
        </w:rPr>
        <w:t>检测数据，协议格式（参考</w:t>
      </w:r>
      <w:r w:rsidR="004A6E5C">
        <w:rPr>
          <w:rFonts w:hint="eastAsia"/>
        </w:rPr>
        <w:t>EELINK</w:t>
      </w:r>
      <w:r w:rsidR="004A6E5C">
        <w:rPr>
          <w:rFonts w:hint="eastAsia"/>
        </w:rPr>
        <w:t>）如下，</w:t>
      </w:r>
    </w:p>
    <w:p w:rsidR="004A6E5C" w:rsidRDefault="004A6E5C" w:rsidP="004A6E5C">
      <w:r w:rsidRPr="004A6E5C">
        <w:rPr>
          <w:noProof/>
        </w:rPr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 w:rsidP="004A6E5C">
      <w:r>
        <w:rPr>
          <w:rFonts w:hint="eastAsia"/>
        </w:rPr>
        <w:lastRenderedPageBreak/>
        <w:t>消息头占用</w:t>
      </w:r>
      <w:r w:rsidR="00BB056D">
        <w:t>2</w:t>
      </w:r>
      <w:r>
        <w:t>字节，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</w:t>
      </w:r>
      <w:r w:rsidR="008E37C6">
        <w:rPr>
          <w:rFonts w:hint="eastAsia"/>
        </w:rPr>
        <w:t>72</w:t>
      </w:r>
      <w:r w:rsidR="008E37C6">
        <w:t xml:space="preserve"> 0x</w:t>
      </w:r>
      <w:r w:rsidR="008E37C6">
        <w:rPr>
          <w:rFonts w:hint="eastAsia"/>
        </w:rPr>
        <w:t>72</w:t>
      </w:r>
    </w:p>
    <w:p w:rsidR="00BB056D" w:rsidRDefault="00BB056D" w:rsidP="004A6E5C">
      <w:r>
        <w:rPr>
          <w:rFonts w:hint="eastAsia"/>
        </w:rPr>
        <w:t>协议</w:t>
      </w:r>
      <w:r>
        <w:t>号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0x77</w:t>
      </w:r>
    </w:p>
    <w:p w:rsidR="00BB056D" w:rsidRDefault="00BB056D" w:rsidP="004A6E5C">
      <w:r>
        <w:rPr>
          <w:rFonts w:hint="eastAsia"/>
        </w:rPr>
        <w:t>包长度</w:t>
      </w:r>
      <w:r>
        <w:t>占用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t>包</w:t>
      </w:r>
      <w:r>
        <w:rPr>
          <w:rFonts w:hint="eastAsia"/>
        </w:rPr>
        <w:t>长度</w:t>
      </w:r>
      <w:r>
        <w:t>计算范围为</w:t>
      </w:r>
      <w:r>
        <w:rPr>
          <w:rFonts w:hint="eastAsia"/>
        </w:rPr>
        <w:t>“信息</w:t>
      </w:r>
      <w:r>
        <w:t>序列号</w:t>
      </w:r>
      <w:r>
        <w:rPr>
          <w:rFonts w:hint="eastAsia"/>
        </w:rPr>
        <w:t>”到“</w:t>
      </w:r>
      <w:r>
        <w:t>信息内容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包括“信息</w:t>
      </w:r>
      <w:r>
        <w:t>序列</w:t>
      </w:r>
      <w:r>
        <w:rPr>
          <w:rFonts w:hint="eastAsia"/>
        </w:rPr>
        <w:t>号”和“信息</w:t>
      </w:r>
      <w:r>
        <w:t>内容</w:t>
      </w:r>
      <w:r>
        <w:rPr>
          <w:rFonts w:hint="eastAsia"/>
        </w:rPr>
        <w:t>”</w:t>
      </w:r>
      <w:r>
        <w:t>）</w:t>
      </w:r>
    </w:p>
    <w:p w:rsidR="00BB056D" w:rsidRDefault="00BB056D" w:rsidP="004A6E5C">
      <w:r>
        <w:rPr>
          <w:rFonts w:hint="eastAsia"/>
        </w:rPr>
        <w:t>信息</w:t>
      </w:r>
      <w:r w:rsidR="007A777E">
        <w:t>序列号</w:t>
      </w:r>
      <w:r w:rsidR="007A777E">
        <w:rPr>
          <w:rFonts w:hint="eastAsia"/>
        </w:rPr>
        <w:t>从</w:t>
      </w:r>
      <w:r>
        <w:rPr>
          <w:rFonts w:hint="eastAsia"/>
        </w:rPr>
        <w:t>1</w:t>
      </w:r>
      <w:r w:rsidR="007A777E">
        <w:rPr>
          <w:rFonts w:hint="eastAsia"/>
        </w:rPr>
        <w:t>递增</w:t>
      </w:r>
    </w:p>
    <w:p w:rsidR="00BB056D" w:rsidRPr="00BB056D" w:rsidRDefault="00BB056D" w:rsidP="004A6E5C">
      <w:r>
        <w:rPr>
          <w:rFonts w:hint="eastAsia"/>
        </w:rPr>
        <w:t>信息</w:t>
      </w:r>
      <w:r>
        <w:t>内容格式如下：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18"/>
        <w:gridCol w:w="491"/>
        <w:gridCol w:w="479"/>
        <w:gridCol w:w="526"/>
        <w:gridCol w:w="509"/>
        <w:gridCol w:w="526"/>
        <w:gridCol w:w="593"/>
        <w:gridCol w:w="538"/>
        <w:gridCol w:w="467"/>
        <w:gridCol w:w="491"/>
        <w:gridCol w:w="499"/>
        <w:gridCol w:w="680"/>
        <w:gridCol w:w="707"/>
        <w:gridCol w:w="660"/>
        <w:gridCol w:w="538"/>
      </w:tblGrid>
      <w:tr w:rsidR="00257B27" w:rsidTr="00257B27">
        <w:tc>
          <w:tcPr>
            <w:tcW w:w="839" w:type="dxa"/>
            <w:vMerge w:val="restart"/>
          </w:tcPr>
          <w:p w:rsidR="00257B27" w:rsidRDefault="00257B27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3266" w:type="dxa"/>
            <w:gridSpan w:val="6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  <w:tc>
          <w:tcPr>
            <w:tcW w:w="566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78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507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518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688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581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513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566" w:type="dxa"/>
          </w:tcPr>
          <w:p w:rsidR="00257B27" w:rsidRDefault="00257B27" w:rsidP="004A6E5C">
            <w:pPr>
              <w:pStyle w:val="me"/>
              <w:ind w:firstLineChars="0" w:firstLine="0"/>
              <w:jc w:val="center"/>
            </w:pPr>
          </w:p>
        </w:tc>
      </w:tr>
      <w:tr w:rsidR="00A7585C" w:rsidTr="00257B27">
        <w:tc>
          <w:tcPr>
            <w:tcW w:w="839" w:type="dxa"/>
            <w:vMerge/>
          </w:tcPr>
          <w:p w:rsidR="00257B27" w:rsidRDefault="00257B27" w:rsidP="009D4BDB">
            <w:pPr>
              <w:pStyle w:val="me"/>
              <w:ind w:firstLineChars="0" w:firstLine="0"/>
            </w:pPr>
          </w:p>
        </w:tc>
        <w:tc>
          <w:tcPr>
            <w:tcW w:w="507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492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纬度</w:t>
            </w:r>
          </w:p>
        </w:tc>
        <w:tc>
          <w:tcPr>
            <w:tcW w:w="551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经度</w:t>
            </w:r>
          </w:p>
        </w:tc>
        <w:tc>
          <w:tcPr>
            <w:tcW w:w="530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速度</w:t>
            </w:r>
          </w:p>
        </w:tc>
        <w:tc>
          <w:tcPr>
            <w:tcW w:w="551" w:type="dxa"/>
            <w:tcBorders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航向</w:t>
            </w:r>
          </w:p>
        </w:tc>
        <w:tc>
          <w:tcPr>
            <w:tcW w:w="635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基站</w:t>
            </w:r>
          </w:p>
        </w:tc>
        <w:tc>
          <w:tcPr>
            <w:tcW w:w="566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定位</w:t>
            </w:r>
            <w:r>
              <w:t>状态</w:t>
            </w:r>
          </w:p>
        </w:tc>
        <w:tc>
          <w:tcPr>
            <w:tcW w:w="478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设备状态</w:t>
            </w:r>
          </w:p>
        </w:tc>
        <w:tc>
          <w:tcPr>
            <w:tcW w:w="507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电池电压</w:t>
            </w:r>
          </w:p>
        </w:tc>
        <w:tc>
          <w:tcPr>
            <w:tcW w:w="518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信号强度</w:t>
            </w:r>
          </w:p>
        </w:tc>
        <w:tc>
          <w:tcPr>
            <w:tcW w:w="688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IMEI</w:t>
            </w:r>
          </w:p>
        </w:tc>
        <w:tc>
          <w:tcPr>
            <w:tcW w:w="581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 w:rsidRPr="009151A5">
              <w:rPr>
                <w:rFonts w:hint="eastAsia"/>
                <w:color w:val="FF0000"/>
              </w:rPr>
              <w:t>电话号码</w:t>
            </w:r>
            <w:r w:rsidR="00A7585C">
              <w:rPr>
                <w:rFonts w:hint="eastAsia"/>
                <w:color w:val="FF0000"/>
              </w:rPr>
              <w:t>/IMSI</w:t>
            </w:r>
          </w:p>
        </w:tc>
        <w:tc>
          <w:tcPr>
            <w:tcW w:w="513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模块状态</w:t>
            </w:r>
          </w:p>
        </w:tc>
        <w:tc>
          <w:tcPr>
            <w:tcW w:w="566" w:type="dxa"/>
            <w:tcBorders>
              <w:left w:val="single" w:sz="4" w:space="0" w:color="auto"/>
              <w:bottom w:val="nil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软件</w:t>
            </w:r>
            <w:r>
              <w:t>版本</w:t>
            </w:r>
          </w:p>
        </w:tc>
      </w:tr>
      <w:tr w:rsidR="00A7585C" w:rsidTr="00257B27">
        <w:tc>
          <w:tcPr>
            <w:tcW w:w="839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507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92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551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530" w:type="dxa"/>
          </w:tcPr>
          <w:p w:rsidR="00257B27" w:rsidRDefault="00257B27" w:rsidP="009D4BDB">
            <w:pPr>
              <w:pStyle w:val="me"/>
              <w:ind w:firstLineChars="0" w:firstLine="0"/>
            </w:pPr>
            <w:r>
              <w:t>1</w:t>
            </w:r>
          </w:p>
        </w:tc>
        <w:tc>
          <w:tcPr>
            <w:tcW w:w="551" w:type="dxa"/>
            <w:tcBorders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t>2</w:t>
            </w:r>
          </w:p>
        </w:tc>
        <w:tc>
          <w:tcPr>
            <w:tcW w:w="635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566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78" w:type="dxa"/>
            <w:tcBorders>
              <w:left w:val="single" w:sz="4" w:space="0" w:color="auto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07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18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88" w:type="dxa"/>
            <w:tcBorders>
              <w:left w:val="single" w:sz="4" w:space="0" w:color="auto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581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513" w:type="dxa"/>
            <w:tcBorders>
              <w:left w:val="single" w:sz="4" w:space="0" w:color="auto"/>
              <w:righ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6" w:type="dxa"/>
            <w:tcBorders>
              <w:left w:val="single" w:sz="4" w:space="0" w:color="auto"/>
            </w:tcBorders>
          </w:tcPr>
          <w:p w:rsidR="00257B27" w:rsidRDefault="00257B27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</w:tbl>
    <w:p w:rsidR="002B723E" w:rsidRDefault="00D77D35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电话号码获取不了时，用</w:t>
      </w:r>
      <w:r>
        <w:rPr>
          <w:rFonts w:hint="eastAsia"/>
        </w:rPr>
        <w:t>IMSI</w:t>
      </w:r>
      <w:r>
        <w:rPr>
          <w:rFonts w:hint="eastAsia"/>
        </w:rPr>
        <w:t>代替</w:t>
      </w:r>
      <w:r w:rsidR="00CF4B12">
        <w:rPr>
          <w:rFonts w:hint="eastAsia"/>
        </w:rPr>
        <w:t>。</w:t>
      </w:r>
    </w:p>
    <w:p w:rsidR="002B723E" w:rsidRDefault="008E37C6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设备状态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32"/>
        <w:gridCol w:w="532"/>
        <w:gridCol w:w="532"/>
        <w:gridCol w:w="532"/>
        <w:gridCol w:w="532"/>
        <w:gridCol w:w="532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</w:tblGrid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低</w:t>
            </w:r>
          </w:p>
        </w:tc>
      </w:tr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8E37C6" w:rsidRDefault="008E37C6" w:rsidP="009D4BDB">
      <w:pPr>
        <w:pStyle w:val="me"/>
        <w:ind w:firstLine="420"/>
        <w:rPr>
          <w:rFonts w:hint="eastAsi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E37C6" w:rsidTr="008E37C6">
        <w:tc>
          <w:tcPr>
            <w:tcW w:w="1384" w:type="dxa"/>
          </w:tcPr>
          <w:p w:rsidR="00366650" w:rsidRDefault="00D025DD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</w:t>
            </w:r>
          </w:p>
          <w:p w:rsidR="008E37C6" w:rsidRDefault="00366650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移除检测</w:t>
            </w:r>
            <w:r w:rsidR="008E37C6">
              <w:rPr>
                <w:rFonts w:hint="eastAsia"/>
              </w:rPr>
              <w:t>干簧管</w:t>
            </w:r>
            <w:r>
              <w:rPr>
                <w:rFonts w:hint="eastAsia"/>
              </w:rPr>
              <w:t>状态</w:t>
            </w:r>
            <w:bookmarkStart w:id="0" w:name="_GoBack"/>
            <w:bookmarkEnd w:id="0"/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0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导通；</w:t>
            </w:r>
            <w:r>
              <w:rPr>
                <w:rFonts w:hint="eastAsia"/>
              </w:rPr>
              <w:t xml:space="preserve">1 - </w:t>
            </w:r>
            <w:r>
              <w:rPr>
                <w:rFonts w:hint="eastAsia"/>
              </w:rPr>
              <w:t>不导通</w:t>
            </w: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</w:tr>
    </w:tbl>
    <w:p w:rsidR="008E37C6" w:rsidRDefault="00257B27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GPS</w:t>
      </w:r>
      <w:r>
        <w:rPr>
          <w:rFonts w:hint="eastAsia"/>
        </w:rPr>
        <w:t>模块状态：</w:t>
      </w:r>
      <w:r>
        <w:rPr>
          <w:rFonts w:hint="eastAsia"/>
        </w:rPr>
        <w:t xml:space="preserve">0x55 </w:t>
      </w:r>
      <w:r>
        <w:rPr>
          <w:rFonts w:hint="eastAsia"/>
        </w:rPr>
        <w:t>未收到</w:t>
      </w:r>
      <w:r>
        <w:rPr>
          <w:rFonts w:hint="eastAsia"/>
        </w:rPr>
        <w:t>GPS</w:t>
      </w:r>
      <w:r>
        <w:rPr>
          <w:rFonts w:hint="eastAsia"/>
        </w:rPr>
        <w:t>数据，损坏；</w:t>
      </w:r>
      <w:r>
        <w:rPr>
          <w:rFonts w:hint="eastAsia"/>
        </w:rPr>
        <w:t xml:space="preserve">0xAA </w:t>
      </w:r>
      <w:r>
        <w:rPr>
          <w:rFonts w:hint="eastAsia"/>
        </w:rPr>
        <w:t>收到</w:t>
      </w:r>
      <w:r>
        <w:rPr>
          <w:rFonts w:hint="eastAsia"/>
        </w:rPr>
        <w:t>GPS</w:t>
      </w:r>
      <w:r>
        <w:rPr>
          <w:rFonts w:hint="eastAsia"/>
        </w:rPr>
        <w:t>数据。</w:t>
      </w:r>
    </w:p>
    <w:p w:rsidR="008E37C6" w:rsidRDefault="00257B27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软件版本</w:t>
      </w:r>
      <w:r>
        <w:rPr>
          <w:rFonts w:hint="eastAsia"/>
        </w:rPr>
        <w:t xml:space="preserve">0x01 0x00 </w:t>
      </w:r>
      <w:r>
        <w:rPr>
          <w:rFonts w:hint="eastAsia"/>
        </w:rPr>
        <w:t>表示</w:t>
      </w:r>
      <w:r>
        <w:rPr>
          <w:rFonts w:hint="eastAsia"/>
        </w:rPr>
        <w:t>V1.0</w:t>
      </w:r>
    </w:p>
    <w:p w:rsidR="00C66DB9" w:rsidRPr="009851C2" w:rsidRDefault="00C66DB9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lastRenderedPageBreak/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lastRenderedPageBreak/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lastRenderedPageBreak/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lastRenderedPageBreak/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lastRenderedPageBreak/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lastRenderedPageBreak/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5" o:title=""/>
          </v:shape>
          <o:OLEObject Type="Embed" ProgID="Visio.Drawing.15" ShapeID="_x0000_i1025" DrawAspect="Content" ObjectID="_1478002475" r:id="rId36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lastRenderedPageBreak/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5224" w:rsidRDefault="00B85224" w:rsidP="008415FB">
      <w:r>
        <w:separator/>
      </w:r>
    </w:p>
  </w:endnote>
  <w:endnote w:type="continuationSeparator" w:id="0">
    <w:p w:rsidR="00B85224" w:rsidRDefault="00B85224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5224" w:rsidRDefault="00B85224" w:rsidP="008415FB">
      <w:r>
        <w:separator/>
      </w:r>
    </w:p>
  </w:footnote>
  <w:footnote w:type="continuationSeparator" w:id="0">
    <w:p w:rsidR="00B85224" w:rsidRDefault="00B85224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19F8"/>
    <w:rsid w:val="001A23DD"/>
    <w:rsid w:val="001A4FD0"/>
    <w:rsid w:val="001A7C73"/>
    <w:rsid w:val="001B0255"/>
    <w:rsid w:val="001B573A"/>
    <w:rsid w:val="001C0661"/>
    <w:rsid w:val="001C157F"/>
    <w:rsid w:val="001C18CC"/>
    <w:rsid w:val="001C341E"/>
    <w:rsid w:val="001D01FE"/>
    <w:rsid w:val="001D1C5E"/>
    <w:rsid w:val="001E0197"/>
    <w:rsid w:val="001E4172"/>
    <w:rsid w:val="001E5D1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03EB"/>
    <w:rsid w:val="00235467"/>
    <w:rsid w:val="002356D8"/>
    <w:rsid w:val="00240922"/>
    <w:rsid w:val="002431F7"/>
    <w:rsid w:val="002465BD"/>
    <w:rsid w:val="0025242D"/>
    <w:rsid w:val="00253400"/>
    <w:rsid w:val="00255457"/>
    <w:rsid w:val="00257B2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63575"/>
    <w:rsid w:val="00366650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67AF7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A777E"/>
    <w:rsid w:val="007C296C"/>
    <w:rsid w:val="007C38D6"/>
    <w:rsid w:val="007C4425"/>
    <w:rsid w:val="007C70A6"/>
    <w:rsid w:val="007D3196"/>
    <w:rsid w:val="007D4039"/>
    <w:rsid w:val="007E1292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37C6"/>
    <w:rsid w:val="008E6547"/>
    <w:rsid w:val="008E7161"/>
    <w:rsid w:val="008F40FE"/>
    <w:rsid w:val="008F64F5"/>
    <w:rsid w:val="009008BC"/>
    <w:rsid w:val="0090766F"/>
    <w:rsid w:val="009151A5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16DC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02D9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585C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224"/>
    <w:rsid w:val="00B85A29"/>
    <w:rsid w:val="00B91688"/>
    <w:rsid w:val="00BA04CD"/>
    <w:rsid w:val="00BA343B"/>
    <w:rsid w:val="00BA4CCA"/>
    <w:rsid w:val="00BA5EE9"/>
    <w:rsid w:val="00BB056D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66DB9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CF4B12"/>
    <w:rsid w:val="00D025DD"/>
    <w:rsid w:val="00D03894"/>
    <w:rsid w:val="00D056A5"/>
    <w:rsid w:val="00D12775"/>
    <w:rsid w:val="00D17340"/>
    <w:rsid w:val="00D24486"/>
    <w:rsid w:val="00D25560"/>
    <w:rsid w:val="00D3135B"/>
    <w:rsid w:val="00D31649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35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3F80"/>
    <w:rsid w:val="00DD577A"/>
    <w:rsid w:val="00DE08EA"/>
    <w:rsid w:val="00DE7B37"/>
    <w:rsid w:val="00DF14D5"/>
    <w:rsid w:val="00DF28B8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8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package" Target="embeddings/Microsoft_Visio___1.vsdx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D1696-5003-4874-8130-03E97C18A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18</Pages>
  <Words>751</Words>
  <Characters>4286</Characters>
  <Application>Microsoft Office Word</Application>
  <DocSecurity>0</DocSecurity>
  <Lines>35</Lines>
  <Paragraphs>10</Paragraphs>
  <ScaleCrop>false</ScaleCrop>
  <LinksUpToDate>false</LinksUpToDate>
  <CharactersWithSpaces>5027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2014-11-20T07:28:00Z</dcterms:modified>
</cp:coreProperties>
</file>